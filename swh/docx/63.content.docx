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Open Kiswahili Contemporary Version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Open Kiswahili Contemporary Version</w:t>
      </w:r>
      <w:r>
        <w:rPr>
          <w:lang w:val="sw_KE" w:bidi="sw_KE"/>
        </w:rPr>
        <w:t xml:space="preserve"> © 2015 </w:t>
      </w:r>
      <w:hyperlink r:id="rId13">
        <w:r>
          <w:rPr>
            <w:lang w:val="sw_KE" w:bidi="sw_KE"/>
          </w:rPr>
          <w:rPr>
            <w:color w:val="0000EE"/>
            <w:u w:val="single"/>
          </w:rPr>
          <w:t>Biblica, Inc</w:t>
        </w:r>
      </w:hyperlink>
      <w:r>
        <w:rPr>
          <w:lang w:val="sw_KE" w:bidi="sw_KE"/>
        </w:rPr>
        <w:t xml:space="preserve">, licensed under a </w:t>
      </w:r>
      <w:hyperlink r:id="rId14">
        <w:r>
          <w:rPr>
            <w:lang w:val="sw_KE" w:bidi="sw_KE"/>
          </w:rPr>
          <w:rPr>
            <w:color w:val="0000EE"/>
            <w:u w:val="single"/>
          </w:rPr>
          <w:t>CC BY-SA 4.0 license</w:t>
        </w:r>
      </w:hyperlink>
      <w:r>
        <w:rPr>
          <w:lang w:val="sw_KE" w:bidi="sw_KE"/>
        </w:rPr>
        <w:t>.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Open Kiswahili Contemporary Version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sw_KE" w:bidi="sw_KE"/>
        </w:rPr>
        <w:t>2 Yohana 1:1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</w:t>
      </w:r>
      <w:r>
        <w:rPr>
          <w:lang w:val="sw_KE" w:bidi="sw_KE"/>
        </w:rPr>
        <w:t xml:space="preserve"> Mzee: Kwa bibi mteule na watoto wake, niwapendao katika kweli, wala si mimi tu, bali na wale wote waijuayo kweli: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2</w:t>
      </w:r>
      <w:r>
        <w:rPr>
          <w:lang w:val="sw_KE" w:bidi="sw_KE"/>
        </w:rPr>
        <w:t xml:space="preserve"> kwa sababu ya ile kweli ikaayo ndani yetu na ambayo itaendelea kukaa nasi milele: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3</w:t>
      </w:r>
      <w:r>
        <w:rPr>
          <w:lang w:val="sw_KE" w:bidi="sw_KE"/>
        </w:rPr>
        <w:t xml:space="preserve"> Neema, rehema na amani itokayo kwa Mungu Baba na kwa Yesu Kristo, Mwanawe Baba, itakuwa pamoja nasi katika kweli na upendo.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4</w:t>
      </w:r>
      <w:r>
        <w:rPr>
          <w:lang w:val="sw_KE" w:bidi="sw_KE"/>
        </w:rPr>
        <w:t xml:space="preserve"> Imenipa furaha kuu kuona baadhi ya watoto wako wanaenenda katika kweli, kama vile Baba alivyotuagiza.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5</w:t>
      </w:r>
      <w:r>
        <w:rPr>
          <w:lang w:val="sw_KE" w:bidi="sw_KE"/>
        </w:rPr>
        <w:t xml:space="preserve"> Sasa, bibi mpendwa, si kwamba ninakuandikia amri mpya, bali ile tuliyokuwa nayo tangu mwanzo. Tupendane kila mmoja na mwenzake.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6</w:t>
      </w:r>
      <w:r>
        <w:rPr>
          <w:lang w:val="sw_KE" w:bidi="sw_KE"/>
        </w:rPr>
        <w:t xml:space="preserve"> Hili ndilo pendo, kwamba tuenende sawasawa na amri zake. Hii ndiyo amri yake kama vile mlivyosikia tangu mwanzo, kwamba mwenende katika upendo.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7</w:t>
      </w:r>
      <w:r>
        <w:rPr>
          <w:lang w:val="sw_KE" w:bidi="sw_KE"/>
        </w:rPr>
        <w:t xml:space="preserve"> Wadanganyifu wengi, wasiokubali kwamba Yesu Kristo amekuja katika mwili, wametokea ulimwenguni. Mtu wa namna hiyo ni mdanganyifu na mpinga Kristo.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8</w:t>
      </w:r>
      <w:r>
        <w:rPr>
          <w:lang w:val="sw_KE" w:bidi="sw_KE"/>
        </w:rPr>
        <w:t xml:space="preserve"> Jihadharini msije mkapoteza kile mlichokitenda, bali mpate kupewa thawabu kamilifu.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9</w:t>
      </w:r>
      <w:r>
        <w:rPr>
          <w:lang w:val="sw_KE" w:bidi="sw_KE"/>
        </w:rPr>
        <w:t xml:space="preserve"> Mtu yeyote asiyedumu katika mafundisho ya Kristo, bali akayaacha, yeye hana Mungu. Yeyote anayedumu katika mafundisho ana Baba na Mwana pia.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10</w:t>
      </w:r>
      <w:r>
        <w:rPr>
          <w:lang w:val="sw_KE" w:bidi="sw_KE"/>
        </w:rPr>
        <w:t xml:space="preserve"> Msimpokee mtu yeyote anayewajia ambaye hawaletei mafundisho haya, wala msimkaribishe nyumbani mwenu.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11</w:t>
      </w:r>
      <w:r>
        <w:rPr>
          <w:lang w:val="sw_KE" w:bidi="sw_KE"/>
        </w:rPr>
        <w:t xml:space="preserve"> Yeyote amkaribishaye mtu wa namna hiyo anashiriki katika matendo maovu ya mtu huyo.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12</w:t>
      </w:r>
      <w:r>
        <w:rPr>
          <w:lang w:val="sw_KE" w:bidi="sw_KE"/>
        </w:rPr>
        <w:t xml:space="preserve"> Ninayo mengi ya kuwaandikia, lakini sitaki kutumia karatasi na wino. Badala yake, nataraji kuja kwenu na kuongea nanyi ana kwa ana, ili furaha yetu ipate kuwa timilifu.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13</w:t>
      </w:r>
      <w:r>
        <w:rPr>
          <w:lang w:val="sw_KE" w:bidi="sw_KE"/>
        </w:rPr>
        <w:t xml:space="preserve"> Watoto wa dada yako mteule wanakusalimu. Amen.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