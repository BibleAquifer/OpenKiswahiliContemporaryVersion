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Open Kiswahili Contemporary Version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Open Kiswahili Contemporary Version</w:t>
      </w:r>
      <w:r>
        <w:rPr>
          <w:lang w:val="sw_KE" w:bidi="sw_KE"/>
        </w:rPr>
        <w:t xml:space="preserve"> © 2015 </w:t>
      </w:r>
      <w:hyperlink r:id="rId13">
        <w:r>
          <w:rPr>
            <w:lang w:val="sw_KE" w:bidi="sw_KE"/>
          </w:rPr>
          <w:rPr>
            <w:color w:val="0000EE"/>
            <w:u w:val="single"/>
          </w:rPr>
          <w:t>Biblica, Inc</w:t>
        </w:r>
      </w:hyperlink>
      <w:r>
        <w:rPr>
          <w:lang w:val="sw_KE" w:bidi="sw_KE"/>
        </w:rPr>
        <w:t xml:space="preserve">, licensed under a </w:t>
      </w:r>
      <w:hyperlink r:id="rId14">
        <w:r>
          <w:rPr>
            <w:lang w:val="sw_KE" w:bidi="sw_KE"/>
          </w:rPr>
          <w:rPr>
            <w:color w:val="0000EE"/>
            <w:u w:val="single"/>
          </w:rPr>
          <w:t>CC BY-SA 4.0 license</w:t>
        </w:r>
      </w:hyperlink>
      <w:r>
        <w:rPr>
          <w:lang w:val="sw_KE" w:bidi="sw_KE"/>
        </w:rPr>
        <w:t>.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Open Kiswahili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sw_KE" w:bidi="sw_KE"/>
        </w:rPr>
        <w:t>2 Timotheo 1:1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</w:t>
      </w:r>
      <w:r>
        <w:rPr>
          <w:lang w:val="sw_KE" w:bidi="sw_KE"/>
        </w:rPr>
        <w:t xml:space="preserve"> Paulo mtume wa Kristo Yesu kwa mapenzi ya Mungu, kulingana na ile ahadi ya uzima uliomo ndani ya Kristo Yesu.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</w:t>
      </w:r>
      <w:r>
        <w:rPr>
          <w:lang w:val="sw_KE" w:bidi="sw_KE"/>
        </w:rPr>
        <w:t xml:space="preserve"> Kwa Timotheo, mwanangu mpendwa: Neema, rehema na amani itokayo kwa Mungu Baba, na kwa Kristo Yesu Bwana wetu.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3</w:t>
      </w:r>
      <w:r>
        <w:rPr>
          <w:lang w:val="sw_KE" w:bidi="sw_KE"/>
        </w:rPr>
        <w:t xml:space="preserve"> Ninamshukuru Mungu, ninayemtumikia kwa dhamiri safi, kama walivyofanya baba zangu, ninapokukumbuka usiku na mchana katika maombi yangu.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4</w:t>
      </w:r>
      <w:r>
        <w:rPr>
          <w:lang w:val="sw_KE" w:bidi="sw_KE"/>
        </w:rPr>
        <w:t xml:space="preserve"> Nikiyakumbuka machozi yako, ninatamani sana kukuona ili nipate kujawa na furaha.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5</w:t>
      </w:r>
      <w:r>
        <w:rPr>
          <w:lang w:val="sw_KE" w:bidi="sw_KE"/>
        </w:rPr>
        <w:t xml:space="preserve"> Nimekuwa nikiikumbuka imani yako ya kweli, waliokuwa nayo bibi yako Loisi na mama yako Eunike na ambayo mimi ninasadiki sasa wewe pia unayo.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6</w:t>
      </w:r>
      <w:r>
        <w:rPr>
          <w:lang w:val="sw_KE" w:bidi="sw_KE"/>
        </w:rPr>
        <w:t xml:space="preserve"> Kwa sababu hii nakukumbusha uchochee ile karama ya Mungu, iliyowekwa ndani yako nilipokuwekea mikono yangu.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7</w:t>
      </w:r>
      <w:r>
        <w:rPr>
          <w:lang w:val="sw_KE" w:bidi="sw_KE"/>
        </w:rPr>
        <w:t xml:space="preserve"> Maana Mungu hakutupa roho ya woga, bali roho ya nguvu, ya upendo na ya moyo wa kiasi.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8</w:t>
      </w:r>
      <w:r>
        <w:rPr>
          <w:lang w:val="sw_KE" w:bidi="sw_KE"/>
        </w:rPr>
        <w:t xml:space="preserve"> Kwa hiyo usione haya kushuhudia kuhusu Bwana wetu, wala usinionee haya mimi niliye mfungwa kwa ajili yake. Bali uishiriki pamoja nami taabu ya Injili, kwa kadiri ya nguvu ya Mungu,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9</w:t>
      </w:r>
      <w:r>
        <w:rPr>
          <w:lang w:val="sw_KE" w:bidi="sw_KE"/>
        </w:rPr>
        <w:t xml:space="preserve"> ambaye alituokoa na kutuita katika mwito mtakatifu: si kwa kadiri ya matendo yetu mema bali kwa sababu ya kusudi lake mwenyewe na neema yake. Neema hii tulipewa katika Kristo Yesu tangu milele.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10</w:t>
      </w:r>
      <w:r>
        <w:rPr>
          <w:lang w:val="sw_KE" w:bidi="sw_KE"/>
        </w:rPr>
        <w:t xml:space="preserve"> Lakini sasa imefunuliwa kwa kudhihirishwa kwake Mwokozi wetu, Kristo Yesu, ambaye amebatilisha mauti na kuleta uzima na kutokufa kwa njia ya Injili.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11</w:t>
      </w:r>
      <w:r>
        <w:rPr>
          <w:lang w:val="sw_KE" w:bidi="sw_KE"/>
        </w:rPr>
        <w:t xml:space="preserve"> Nami nimewekwa kuwa mhubiri, mtume na mwalimu wa Injili hii.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12</w:t>
      </w:r>
      <w:r>
        <w:rPr>
          <w:lang w:val="sw_KE" w:bidi="sw_KE"/>
        </w:rPr>
        <w:t xml:space="preserve"> Hii ndiyo sababu ninateseka namna hii, lakini sioni haya kwa maana ninamjua yeye niliyemwamini, na kusadiki ya kuwa anaweza kukilinda kile nilichokiweka amana kwake hadi siku ile.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13</w:t>
      </w:r>
      <w:r>
        <w:rPr>
          <w:lang w:val="sw_KE" w:bidi="sw_KE"/>
        </w:rPr>
        <w:t xml:space="preserve"> Shika kwa uthabiti kielelezo cha mafundisho yenye uzima yale uliyoyasikia kwangu, pamoja na imani na upendo katika Kristo Yesu.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14</w:t>
      </w:r>
      <w:r>
        <w:rPr>
          <w:lang w:val="sw_KE" w:bidi="sw_KE"/>
        </w:rPr>
        <w:t xml:space="preserve"> Ilinde ile amana uliyokabidhiwa kwa Roho Mtakatifu akaaye ndani yetu.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15</w:t>
      </w:r>
      <w:r>
        <w:rPr>
          <w:lang w:val="sw_KE" w:bidi="sw_KE"/>
        </w:rPr>
        <w:t xml:space="preserve"> Unajua ya kuwa watu wote katika Asia wameniacha, miongoni mwao wamo Filego na Hermogene.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16</w:t>
      </w:r>
      <w:r>
        <w:rPr>
          <w:lang w:val="sw_KE" w:bidi="sw_KE"/>
        </w:rPr>
        <w:t xml:space="preserve"> Bwana akawahurumie watu wa nyumbani mwa Onesiforo, kwa sababu aliniburudisha mara kwa mara wala hakuionea aibu minyororo yangu.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17</w:t>
      </w:r>
      <w:r>
        <w:rPr>
          <w:lang w:val="sw_KE" w:bidi="sw_KE"/>
        </w:rPr>
        <w:t xml:space="preserve"> Badala yake, alipokuwa Rumi, alinitafuta kwa bidii mpaka akanipata.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18</w:t>
      </w:r>
      <w:r>
        <w:rPr>
          <w:lang w:val="sw_KE" w:bidi="sw_KE"/>
        </w:rPr>
        <w:t xml:space="preserve"> Bwana na amjalie kupata rehema zake siku ile! Nawe unajua vyema jinsi alivyonisaidia huko Efeso.</w:t>
      </w:r>
    </w:p>
    <w:p>
      <w:pPr>
        <w:pStyle w:val="Heading2"/>
      </w:pPr>
      <w:r>
        <w:rPr>
          <w:lang w:val="sw_KE" w:bidi="sw_KE"/>
        </w:rPr>
        <w:t>2 Timotheo 2:1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</w:t>
      </w:r>
      <w:r>
        <w:rPr>
          <w:lang w:val="sw_KE" w:bidi="sw_KE"/>
        </w:rPr>
        <w:t xml:space="preserve"> Basi, wewe mwanangu, uwe hodari katika neema iliyo ndani ya Kristo Yesu.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</w:t>
      </w:r>
      <w:r>
        <w:rPr>
          <w:lang w:val="sw_KE" w:bidi="sw_KE"/>
        </w:rPr>
        <w:t xml:space="preserve"> Nayo mambo yale uliyonisikia nikiyasema mbele ya mashahidi wengi, uwakabidhi watu waaminifu watakaoweza kuwafundisha watu wengine vilevile.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3</w:t>
      </w:r>
      <w:r>
        <w:rPr>
          <w:lang w:val="sw_KE" w:bidi="sw_KE"/>
        </w:rPr>
        <w:t xml:space="preserve"> Vumilia taabu pamoja nasi kama askari mwema wa Kristo Yesu.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4</w:t>
      </w:r>
      <w:r>
        <w:rPr>
          <w:lang w:val="sw_KE" w:bidi="sw_KE"/>
        </w:rPr>
        <w:t xml:space="preserve"> Hakuna askari yeyote ambaye akiwa vitani hujishughulisha na mambo ya kawaida ya maisha haya kwa sababu nia yake ni kumpendeza yule aliyemwandika awe askari.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5</w:t>
      </w:r>
      <w:r>
        <w:rPr>
          <w:lang w:val="sw_KE" w:bidi="sw_KE"/>
        </w:rPr>
        <w:t xml:space="preserve"> Vivyo hivyo, yeye ashindanaye katika michezo hawezi kupewa tuzo ya ushindi asiposhindana kulingana na kanuni za mashindano.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6</w:t>
      </w:r>
      <w:r>
        <w:rPr>
          <w:lang w:val="sw_KE" w:bidi="sw_KE"/>
        </w:rPr>
        <w:t xml:space="preserve"> Mkulima mwenye bidii ya kazi ndiye anayestahili kuwa wa kwanza kupata fungu la mavuno.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7</w:t>
      </w:r>
      <w:r>
        <w:rPr>
          <w:lang w:val="sw_KE" w:bidi="sw_KE"/>
        </w:rPr>
        <w:t xml:space="preserve"> Fikiri sana kuhusu haya nisemayo, kwa maana Bwana atakupa ufahamu katika mambo hayo yote.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8</w:t>
      </w:r>
      <w:r>
        <w:rPr>
          <w:lang w:val="sw_KE" w:bidi="sw_KE"/>
        </w:rPr>
        <w:t xml:space="preserve"> Mkumbuke Yesu Kristo, aliyefufuliwa kutoka kwa wafu, yeye aliye wa uzao wa Daudi. Hii ndiyo Injili yangu,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9</w:t>
      </w:r>
      <w:r>
        <w:rPr>
          <w:lang w:val="sw_KE" w:bidi="sw_KE"/>
        </w:rPr>
        <w:t xml:space="preserve"> ambayo kwayo ninateseka hata kufikia hatua ya kufungwa minyororo kama mhalifu. Lakini neno la Mungu halifungwi.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10</w:t>
      </w:r>
      <w:r>
        <w:rPr>
          <w:lang w:val="sw_KE" w:bidi="sw_KE"/>
        </w:rPr>
        <w:t xml:space="preserve"> Kwa hiyo ninavumilia mambo yote kwa ajili ya wateule wa Mungu, kusudi wao nao wapate wokovu ulio katika Kristo Yesu, pamoja na utukufu wa milele.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11</w:t>
      </w:r>
      <w:r>
        <w:rPr>
          <w:lang w:val="sw_KE" w:bidi="sw_KE"/>
        </w:rPr>
        <w:t xml:space="preserve"> Hili ni neno la kuaminiwa: Kwa maana kama tumekufa pamoja naye, tutaishi pia pamoja naye.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12</w:t>
      </w:r>
      <w:r>
        <w:rPr>
          <w:lang w:val="sw_KE" w:bidi="sw_KE"/>
        </w:rPr>
        <w:t xml:space="preserve"> Kama tukistahimili, pia tutatawala pamoja naye. Kama tukimkana yeye, naye atatukana sisi.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13</w:t>
      </w:r>
      <w:r>
        <w:rPr>
          <w:lang w:val="sw_KE" w:bidi="sw_KE"/>
        </w:rPr>
        <w:t xml:space="preserve"> Kama tusipoamini, yeye hudumu kuwa mwaminifu, kwa maana hawezi kujikana mwenyewe.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14</w:t>
      </w:r>
      <w:r>
        <w:rPr>
          <w:lang w:val="sw_KE" w:bidi="sw_KE"/>
        </w:rPr>
        <w:t xml:space="preserve"> Endelea kuwakumbusha mambo haya ukiwaonya mbele za Bwana waache kushindana kwa maneno ambayo hayana faida yoyote bali huwaangamiza tu wale wanaoyasikia.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15</w:t>
      </w:r>
      <w:r>
        <w:rPr>
          <w:lang w:val="sw_KE" w:bidi="sw_KE"/>
        </w:rPr>
        <w:t xml:space="preserve"> Jitahidi kujionyesha kwa Mungu kuwa umekubaliwa naye, mtendakazi asiye na sababu ya kuona aibu, ukilitumia kwa usahihi neno la kweli.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16</w:t>
      </w:r>
      <w:r>
        <w:rPr>
          <w:lang w:val="sw_KE" w:bidi="sw_KE"/>
        </w:rPr>
        <w:t xml:space="preserve"> Jiepushe na maneno mabaya, yasiyo na maana, yasiyo ya utauwa, kwa maana hayo huzidi kuwatosa watu katika kukosa heshima kwa Mungu.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17</w:t>
      </w:r>
      <w:r>
        <w:rPr>
          <w:lang w:val="sw_KE" w:bidi="sw_KE"/>
        </w:rPr>
        <w:t xml:space="preserve"> Mafundisho yao yataenea kama kidonda kisichopona. Miongoni mwao wamo Himenayo na Fileto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18</w:t>
      </w:r>
      <w:r>
        <w:rPr>
          <w:lang w:val="sw_KE" w:bidi="sw_KE"/>
        </w:rPr>
        <w:t xml:space="preserve"> ambao wameiacha kweli, wakisema kwamba ufufuo wa wafu umekwisha kuwako, nao huharibu imani ya baadhi ya watu.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19</w:t>
      </w:r>
      <w:r>
        <w:rPr>
          <w:lang w:val="sw_KE" w:bidi="sw_KE"/>
        </w:rPr>
        <w:t xml:space="preserve"> Lakini msingi wa Mungu ulio imara umesimama, ukiwa na muhuri wenye maandishi haya: “Bwana anawajua walio wake”; tena, “Kila alitajaye jina la Bwana, na auache uovu.”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20</w:t>
      </w:r>
      <w:r>
        <w:rPr>
          <w:lang w:val="sw_KE" w:bidi="sw_KE"/>
        </w:rPr>
        <w:t xml:space="preserve"> Katika nyumba kubwa si kwamba kuna vyombo vya dhahabu na fedha tu, bali pia vimo vyombo vya miti na vya udongo; vingine kwa matumizi maalum, na vingine kwa matumizi ya kawaida.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21</w:t>
      </w:r>
      <w:r>
        <w:rPr>
          <w:lang w:val="sw_KE" w:bidi="sw_KE"/>
        </w:rPr>
        <w:t xml:space="preserve"> Basi ikiwa mtu amejitakasa na kujitenga na hayo niliyoyataja, atakuwa chombo maalum, kilichotengwa na ambacho kinamfaa mwenye nyumba, kimeandaliwa tayari kwa kila kazi njema.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22</w:t>
      </w:r>
      <w:r>
        <w:rPr>
          <w:lang w:val="sw_KE" w:bidi="sw_KE"/>
        </w:rPr>
        <w:t xml:space="preserve"> Zikimbie tamaa mbaya za ujana, ufuate haki, imani, upendo na amani pamoja na wale wamwitao Bwana kwa moyo safi.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23</w:t>
      </w:r>
      <w:r>
        <w:rPr>
          <w:lang w:val="sw_KE" w:bidi="sw_KE"/>
        </w:rPr>
        <w:t xml:space="preserve"> Jiepushe na mabishano ya kipumbavu na yasiyo na maana, kwa kuwa wajua ya kwamba hayo huzaa magomvi.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24</w:t>
      </w:r>
      <w:r>
        <w:rPr>
          <w:lang w:val="sw_KE" w:bidi="sw_KE"/>
        </w:rPr>
        <w:t xml:space="preserve"> Tena haimpasi mtumishi wa Bwana kuwa mgomvi, bali inampasa awe mwema kwa kila mtu, awezaye kufundisha, tena mvumilivu.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25</w:t>
      </w:r>
      <w:r>
        <w:rPr>
          <w:lang w:val="sw_KE" w:bidi="sw_KE"/>
        </w:rPr>
        <w:t xml:space="preserve"> Inampasa kuwaonya kwa upole wale wanaopingana naye, kwa matumaini kwamba Mungu atawajalia kutubu na kuijua kweli,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26</w:t>
      </w:r>
      <w:r>
        <w:rPr>
          <w:lang w:val="sw_KE" w:bidi="sw_KE"/>
        </w:rPr>
        <w:t xml:space="preserve"> ili fahamu zao ziwarudie tena, nao waponyoke katika mtego wa ibilisi ambaye amewateka wapate kufanya mapenzi yake.</w:t>
      </w:r>
    </w:p>
    <w:p>
      <w:pPr>
        <w:pStyle w:val="Heading2"/>
      </w:pPr>
      <w:r>
        <w:rPr>
          <w:lang w:val="sw_KE" w:bidi="sw_KE"/>
        </w:rPr>
        <w:t>2 Timotheo 3:1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</w:t>
      </w:r>
      <w:r>
        <w:rPr>
          <w:lang w:val="sw_KE" w:bidi="sw_KE"/>
        </w:rPr>
        <w:t xml:space="preserve"> Lakini yakupasa ufahamu jambo hili, kwamba siku za mwisho kutakuwa na nyakati za hatari.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</w:t>
      </w:r>
      <w:r>
        <w:rPr>
          <w:lang w:val="sw_KE" w:bidi="sw_KE"/>
        </w:rPr>
        <w:t xml:space="preserve"> Kwa maana watu watakuwa wenye kujipenda wenyewe, wenye kupenda fedha, wenye kujisifu, wenye kiburi, wenye kumkufuru Mungu, wasiotii wazazi wao, wasio na shukrani, wasio watakatifu,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3</w:t>
      </w:r>
      <w:r>
        <w:rPr>
          <w:lang w:val="sw_KE" w:bidi="sw_KE"/>
        </w:rPr>
        <w:t xml:space="preserve"> wasio na upendo, wasiopenda kupatanishwa, wasingiziaji, wasiozuia tamaa zao, wakatili, wasiopenda mema,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4</w:t>
      </w:r>
      <w:r>
        <w:rPr>
          <w:lang w:val="sw_KE" w:bidi="sw_KE"/>
        </w:rPr>
        <w:t xml:space="preserve"> wasaliti, wakaidi, waliojaa majivuno, wapendao anasa zaidi kuliko kumpenda Mungu: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5</w:t>
      </w:r>
      <w:r>
        <w:rPr>
          <w:lang w:val="sw_KE" w:bidi="sw_KE"/>
        </w:rPr>
        <w:t xml:space="preserve"> wakiwa na mfano wa utauwa kwa nje, lakini wakizikana nguvu za Mungu. Jiepushe na watu wa namna hiyo.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6</w:t>
      </w:r>
      <w:r>
        <w:rPr>
          <w:lang w:val="sw_KE" w:bidi="sw_KE"/>
        </w:rPr>
        <w:t xml:space="preserve"> Miongoni mwao wamo wale wajiingizao katika nyumba za watu na kuwachukua mateka wanawake wajinga, waliolemewa na dhambi zao na kuyumbishwa na aina zote za tamaa mbaya.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7</w:t>
      </w:r>
      <w:r>
        <w:rPr>
          <w:lang w:val="sw_KE" w:bidi="sw_KE"/>
        </w:rPr>
        <w:t xml:space="preserve"> Wakijifunza siku zote lakini kamwe wasiweze kufikia ujuzi wa kweli.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8</w:t>
      </w:r>
      <w:r>
        <w:rPr>
          <w:lang w:val="sw_KE" w:bidi="sw_KE"/>
        </w:rPr>
        <w:t xml:space="preserve"> Kama vile Yane na Yambre walivyopingana na Mose, vivyo hivyo watu hawa hupingana na ile kweli. Hawa ni watu wenye akili zilizopotoka, ambao wamekataliwa kwa mambo ya imani.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9</w:t>
      </w:r>
      <w:r>
        <w:rPr>
          <w:lang w:val="sw_KE" w:bidi="sw_KE"/>
        </w:rPr>
        <w:t xml:space="preserve"> Lakini hawataendelea sana, kwa sababu upumbavu wao utakuwa dhahiri kwa watu wote, kama ulivyokuwa dhahiri upumbavu wa hao watu wawili.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10</w:t>
      </w:r>
      <w:r>
        <w:rPr>
          <w:lang w:val="sw_KE" w:bidi="sw_KE"/>
        </w:rPr>
        <w:t xml:space="preserve"> Lakini wewe umeyajua mafundisho yangu, mwenendo, makusudi, imani, uvumilivu, upendo, ustahimilivu,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11</w:t>
      </w:r>
      <w:r>
        <w:rPr>
          <w:lang w:val="sw_KE" w:bidi="sw_KE"/>
        </w:rPr>
        <w:t xml:space="preserve"> mateso na taabu, yaani mambo yote yaliyonipata huko Antiokia, Ikonio na Listra, mateso yote niliyostahimili, lakini Bwana aliniokoa katika hayo yote.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12</w:t>
      </w:r>
      <w:r>
        <w:rPr>
          <w:lang w:val="sw_KE" w:bidi="sw_KE"/>
        </w:rPr>
        <w:t xml:space="preserve"> Naam, yeyote anayetaka kuishi maisha ya utauwa ndani ya Kristo Yesu atateswa.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13</w:t>
      </w:r>
      <w:r>
        <w:rPr>
          <w:lang w:val="sw_KE" w:bidi="sw_KE"/>
        </w:rPr>
        <w:t xml:space="preserve"> Lakini watu waovu na wadanganyaji watazidi kuwa waovu, wakidanganya na kudanganyika.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14</w:t>
      </w:r>
      <w:r>
        <w:rPr>
          <w:lang w:val="sw_KE" w:bidi="sw_KE"/>
        </w:rPr>
        <w:t xml:space="preserve"> Bali wewe, udumu katika yale uliyojifunza na kuyaamini kwa uthabiti, ukitambua ya kuwa ulijifunza hayo kutoka kwa nani,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15</w:t>
      </w:r>
      <w:r>
        <w:rPr>
          <w:lang w:val="sw_KE" w:bidi="sw_KE"/>
        </w:rPr>
        <w:t xml:space="preserve"> na jinsi ambavyo tangu utoto umeyajua Maandiko matakatifu, ambayo yanaweza kukuhekimisha upate wokovu kwa njia ya imani katika Kristo Yesu.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16</w:t>
      </w:r>
      <w:r>
        <w:rPr>
          <w:lang w:val="sw_KE" w:bidi="sw_KE"/>
        </w:rPr>
        <w:t xml:space="preserve"> Kila Andiko limevuviwa na Mungu na lafaa kwa mafundisho, kwa kuwaonya watu makosa yao, kwa kuwaongoza na kwa kuwafundisha katika haki,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17</w:t>
      </w:r>
      <w:r>
        <w:rPr>
          <w:lang w:val="sw_KE" w:bidi="sw_KE"/>
        </w:rPr>
        <w:t xml:space="preserve"> ili mtu wa Mungu awe amekamilishwa, apate kutenda kila kazi njema.</w:t>
      </w:r>
    </w:p>
    <w:p>
      <w:pPr>
        <w:pStyle w:val="Heading2"/>
      </w:pPr>
      <w:r>
        <w:rPr>
          <w:lang w:val="sw_KE" w:bidi="sw_KE"/>
        </w:rPr>
        <w:t>2 Timotheo 4:1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</w:t>
      </w:r>
      <w:r>
        <w:rPr>
          <w:lang w:val="sw_KE" w:bidi="sw_KE"/>
        </w:rPr>
        <w:t xml:space="preserve"> Nakuagiza mbele za Mungu na mbele za Kristo Yesu, atakayewahukumu watu walio hai na waliokufa wakati wa kuja kwake na ufalme wake, kwamba: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</w:t>
      </w:r>
      <w:r>
        <w:rPr>
          <w:lang w:val="sw_KE" w:bidi="sw_KE"/>
        </w:rPr>
        <w:t xml:space="preserve"> Hubiri Neno; kuwa tayari wakati ufaao na wakati usiofaa; karipia, kemea na utie moyo kwa uvumilivu wote na kwa mafundisho mazuri.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3</w:t>
      </w:r>
      <w:r>
        <w:rPr>
          <w:lang w:val="sw_KE" w:bidi="sw_KE"/>
        </w:rPr>
        <w:t xml:space="preserve"> Maana wakati utakuja watu watakapokataa kuyakubali mafundisho yenye uzima. Badala yake, ili kutimiza tamaa zao wenyewe, watajikusanyia idadi kubwa ya walimu wapate kuwaambia yale ambayo masikio yao yanayowasha yanatamani kuyasikia.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4</w:t>
      </w:r>
      <w:r>
        <w:rPr>
          <w:lang w:val="sw_KE" w:bidi="sw_KE"/>
        </w:rPr>
        <w:t xml:space="preserve"> Watakataa kusikiliza kweli na kuzigeukia hadithi za uongo.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5</w:t>
      </w:r>
      <w:r>
        <w:rPr>
          <w:lang w:val="sw_KE" w:bidi="sw_KE"/>
        </w:rPr>
        <w:t xml:space="preserve"> Kwa habari yako wewe, vumilia mateso, fanya kazi ya mhubiri wa Injili, timiza wajibu wote wa huduma yako.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6</w:t>
      </w:r>
      <w:r>
        <w:rPr>
          <w:lang w:val="sw_KE" w:bidi="sw_KE"/>
        </w:rPr>
        <w:t xml:space="preserve"> Kwa maana mimi sasa ni tayari kumiminwa kama sadaka ya kinywaji, nayo saa yangu ya kuondoka imetimia.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7</w:t>
      </w:r>
      <w:r>
        <w:rPr>
          <w:lang w:val="sw_KE" w:bidi="sw_KE"/>
        </w:rPr>
        <w:t xml:space="preserve"> Nimevipiga vita vizuri, mashindano nimeyamaliza, imani nimeilinda.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8</w:t>
      </w:r>
      <w:r>
        <w:rPr>
          <w:lang w:val="sw_KE" w:bidi="sw_KE"/>
        </w:rPr>
        <w:t xml:space="preserve"> Sasa nimewekewa taji ya haki ambayo Bwana, mwamuzi wa haki, atanitunukia siku ile: wala si mimi tu, bali pia wote ambao wamengoja kwa shauku kudhihirishwa kwake.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9</w:t>
      </w:r>
      <w:r>
        <w:rPr>
          <w:lang w:val="sw_KE" w:bidi="sw_KE"/>
        </w:rPr>
        <w:t xml:space="preserve"> Jitahidi kuja kwangu upesi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10</w:t>
      </w:r>
      <w:r>
        <w:rPr>
          <w:lang w:val="sw_KE" w:bidi="sw_KE"/>
        </w:rPr>
        <w:t xml:space="preserve"> kwa sababu Dema, kwa kuupenda ulimwengu, ameniacha na amekwenda Thesalonike. Kreske amekwenda Galatia na Tito amekwenda Dalmatia.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11</w:t>
      </w:r>
      <w:r>
        <w:rPr>
          <w:lang w:val="sw_KE" w:bidi="sw_KE"/>
        </w:rPr>
        <w:t xml:space="preserve"> Ni Luka peke yake aliye hapa pamoja nami. Mtafute Marko uje naye kwa sababu ananifaa sana katika huduma yangu.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12</w:t>
      </w:r>
      <w:r>
        <w:rPr>
          <w:lang w:val="sw_KE" w:bidi="sw_KE"/>
        </w:rPr>
        <w:t xml:space="preserve"> Nimemtuma Tikiko huko Efeso.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13</w:t>
      </w:r>
      <w:r>
        <w:rPr>
          <w:lang w:val="sw_KE" w:bidi="sw_KE"/>
        </w:rPr>
        <w:t xml:space="preserve"> Utakapokuja, niletee lile joho nililoliacha kwa Karpo huko Troa na vile vitabu vyangu, hasa vile vya ngozi.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14</w:t>
      </w:r>
      <w:r>
        <w:rPr>
          <w:lang w:val="sw_KE" w:bidi="sw_KE"/>
        </w:rPr>
        <w:t xml:space="preserve"> Aleksanda yule mfua chuma alinitendea ubaya mkubwa. Bwana atamlipa kwa ajili ya yale aliyotenda.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15</w:t>
      </w:r>
      <w:r>
        <w:rPr>
          <w:lang w:val="sw_KE" w:bidi="sw_KE"/>
        </w:rPr>
        <w:t xml:space="preserve"> Wewe pia ujihadhari naye kwa sababu aliyapinga sana maneno yetu.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16</w:t>
      </w:r>
      <w:r>
        <w:rPr>
          <w:lang w:val="sw_KE" w:bidi="sw_KE"/>
        </w:rPr>
        <w:t xml:space="preserve"> Katika utetezi wangu wa mara ya kwanza, hakuna hata mmoja aliyeniunga mkono, bali kila mmoja aliniacha. Namwomba Mungu wasihesabiwe hatia kwa jambo hilo.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17</w:t>
      </w:r>
      <w:r>
        <w:rPr>
          <w:lang w:val="sw_KE" w:bidi="sw_KE"/>
        </w:rPr>
        <w:t xml:space="preserve"> Lakini Bwana alisimama upande wangu akanitia nguvu, ili kupitia kwangu lile Neno lihubiriwe kwa ukamilifu, watu wote Mataifa wapate kulisikia. Mimi niliokolewa kutoka kinywa cha simba.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18</w:t>
      </w:r>
      <w:r>
        <w:rPr>
          <w:lang w:val="sw_KE" w:bidi="sw_KE"/>
        </w:rPr>
        <w:t xml:space="preserve"> Bwana ataniokoa katika kila shambulio baya na kunileta salama katika Ufalme wake wa mbinguni. Atukuzwe yeye milele na milele. Amen.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19</w:t>
      </w:r>
      <w:r>
        <w:rPr>
          <w:lang w:val="sw_KE" w:bidi="sw_KE"/>
        </w:rPr>
        <w:t xml:space="preserve"> Wasalimu Prisila na Akila, na wote wa nyumbani kwa Onesiforo.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20</w:t>
      </w:r>
      <w:r>
        <w:rPr>
          <w:lang w:val="sw_KE" w:bidi="sw_KE"/>
        </w:rPr>
        <w:t xml:space="preserve"> Erasto alibaki Korintho. Nami nikamwacha Trofimo huko Mileto akiwa mgonjwa.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21</w:t>
      </w:r>
      <w:r>
        <w:rPr>
          <w:lang w:val="sw_KE" w:bidi="sw_KE"/>
        </w:rPr>
        <w:t xml:space="preserve"> Jitahidi ufike huku kabla ya majira ya baridi. Eubulo anakusalimu, vivyo hivyo Pude, Lino, Klaudia na ndugu wote.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22</w:t>
      </w:r>
      <w:r>
        <w:rPr>
          <w:lang w:val="sw_KE" w:bidi="sw_KE"/>
        </w:rPr>
        <w:t xml:space="preserve"> Bwana awe pamoja na roho yako. Neema iwe pamoja nanyi. Amen.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